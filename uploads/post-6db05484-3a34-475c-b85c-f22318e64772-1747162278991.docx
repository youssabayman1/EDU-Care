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3"/>
        <w:tblW w:w="5253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262"/>
        <w:gridCol w:w="4572"/>
      </w:tblGrid>
      <w:tr w:rsidR="006D3967" w14:paraId="2757689E" w14:textId="77777777" w:rsidTr="00FD55FF">
        <w:trPr>
          <w:trHeight w:val="474"/>
        </w:trPr>
        <w:tc>
          <w:tcPr>
            <w:tcW w:w="5261" w:type="dxa"/>
            <w:vAlign w:val="bottom"/>
          </w:tcPr>
          <w:p w14:paraId="38FFEE30" w14:textId="32DDC012" w:rsidR="006D3967" w:rsidRPr="006D3967" w:rsidRDefault="006D3967" w:rsidP="00FD55FF">
            <w:pPr>
              <w:pStyle w:val="Title"/>
              <w:jc w:val="center"/>
              <w:rPr>
                <w:sz w:val="48"/>
                <w:szCs w:val="48"/>
              </w:rPr>
            </w:pPr>
            <w:r w:rsidRPr="006D3967">
              <w:rPr>
                <w:sz w:val="48"/>
                <w:szCs w:val="48"/>
              </w:rPr>
              <w:t>Youssab Ayman</w:t>
            </w:r>
            <w:r w:rsidR="00FD55FF">
              <w:rPr>
                <w:sz w:val="48"/>
                <w:szCs w:val="48"/>
              </w:rPr>
              <w:t xml:space="preserve"> Istfanous</w:t>
            </w:r>
          </w:p>
        </w:tc>
        <w:tc>
          <w:tcPr>
            <w:tcW w:w="4572" w:type="dxa"/>
            <w:vAlign w:val="bottom"/>
          </w:tcPr>
          <w:tbl>
            <w:tblPr>
              <w:tblStyle w:val="TableGrid"/>
              <w:tblW w:w="507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578"/>
              <w:gridCol w:w="492"/>
            </w:tblGrid>
            <w:tr w:rsidR="006D3967" w:rsidRPr="009D0878" w14:paraId="597139D4" w14:textId="77777777" w:rsidTr="00FD55FF">
              <w:trPr>
                <w:trHeight w:val="426"/>
              </w:trPr>
              <w:tc>
                <w:tcPr>
                  <w:tcW w:w="4578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4D6172BD" w14:textId="2D8A792F" w:rsidR="006D3967" w:rsidRPr="00FD55FF" w:rsidRDefault="006D3967" w:rsidP="00FD55FF">
                  <w:pPr>
                    <w:pStyle w:val="ContactInfo"/>
                    <w:framePr w:hSpace="180" w:wrap="around" w:vAnchor="page" w:hAnchor="margin" w:y="123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  <w:r w:rsidRPr="00FD55FF">
                    <w:rPr>
                      <w:b/>
                      <w:bCs/>
                      <w:sz w:val="24"/>
                      <w:szCs w:val="24"/>
                    </w:rPr>
                    <w:t>Pyramids Garden 55A-Giza</w:t>
                  </w:r>
                  <w:r w:rsidR="00FD55FF">
                    <w:rPr>
                      <w:b/>
                      <w:bCs/>
                      <w:sz w:val="24"/>
                      <w:szCs w:val="24"/>
                    </w:rPr>
                    <w:t>-Egypt</w:t>
                  </w:r>
                </w:p>
              </w:tc>
              <w:tc>
                <w:tcPr>
                  <w:tcW w:w="492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2E7BAB8E" w14:textId="77777777" w:rsidR="006D3967" w:rsidRPr="009D0878" w:rsidRDefault="006D3967" w:rsidP="00FD55FF">
                  <w:pPr>
                    <w:pStyle w:val="Icons"/>
                    <w:framePr w:hSpace="180" w:wrap="around" w:vAnchor="page" w:hAnchor="margin" w:y="123"/>
                    <w:jc w:val="left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F5548B8" wp14:editId="65D39415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DD53DB3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D3967" w:rsidRPr="009D0878" w14:paraId="235413E3" w14:textId="77777777" w:rsidTr="00FD55FF">
              <w:trPr>
                <w:trHeight w:val="426"/>
              </w:trPr>
              <w:tc>
                <w:tcPr>
                  <w:tcW w:w="4578" w:type="dxa"/>
                  <w:tcMar>
                    <w:left w:w="720" w:type="dxa"/>
                    <w:right w:w="29" w:type="dxa"/>
                  </w:tcMar>
                </w:tcPr>
                <w:p w14:paraId="67C472A6" w14:textId="77777777" w:rsidR="006D3967" w:rsidRPr="00FD55FF" w:rsidRDefault="006D3967" w:rsidP="00FD55FF">
                  <w:pPr>
                    <w:pStyle w:val="ContactInfo"/>
                    <w:framePr w:hSpace="180" w:wrap="around" w:vAnchor="page" w:hAnchor="margin" w:y="123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  <w:r w:rsidRPr="00FD55FF">
                    <w:rPr>
                      <w:b/>
                      <w:bCs/>
                      <w:sz w:val="24"/>
                      <w:szCs w:val="24"/>
                    </w:rPr>
                    <w:t>01552526728</w:t>
                  </w:r>
                </w:p>
              </w:tc>
              <w:tc>
                <w:tcPr>
                  <w:tcW w:w="492" w:type="dxa"/>
                  <w:tcMar>
                    <w:left w:w="0" w:type="dxa"/>
                    <w:right w:w="0" w:type="dxa"/>
                  </w:tcMar>
                </w:tcPr>
                <w:p w14:paraId="766F3513" w14:textId="77777777" w:rsidR="006D3967" w:rsidRPr="009D0878" w:rsidRDefault="006D3967" w:rsidP="00FD55FF">
                  <w:pPr>
                    <w:pStyle w:val="Icons"/>
                    <w:framePr w:hSpace="180" w:wrap="around" w:vAnchor="page" w:hAnchor="margin" w:y="123"/>
                    <w:jc w:val="left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0E4D049" wp14:editId="65172E26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FB52A1D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D3967" w:rsidRPr="009D0878" w14:paraId="71B9D572" w14:textId="77777777" w:rsidTr="00FD55FF">
              <w:trPr>
                <w:trHeight w:val="426"/>
              </w:trPr>
              <w:tc>
                <w:tcPr>
                  <w:tcW w:w="4578" w:type="dxa"/>
                  <w:tcMar>
                    <w:left w:w="720" w:type="dxa"/>
                    <w:right w:w="29" w:type="dxa"/>
                  </w:tcMar>
                </w:tcPr>
                <w:p w14:paraId="6B8BBA36" w14:textId="77777777" w:rsidR="006D3967" w:rsidRPr="00FD55FF" w:rsidRDefault="006D3967" w:rsidP="00FD55FF">
                  <w:pPr>
                    <w:pStyle w:val="ContactInfo"/>
                    <w:framePr w:hSpace="180" w:wrap="around" w:vAnchor="page" w:hAnchor="margin" w:y="123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  <w:r w:rsidRPr="00FD55FF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</w:rPr>
                    <w:t>pepocristano@gmail.com</w:t>
                  </w:r>
                </w:p>
              </w:tc>
              <w:tc>
                <w:tcPr>
                  <w:tcW w:w="492" w:type="dxa"/>
                  <w:tcMar>
                    <w:left w:w="0" w:type="dxa"/>
                    <w:right w:w="0" w:type="dxa"/>
                  </w:tcMar>
                </w:tcPr>
                <w:p w14:paraId="6A73A625" w14:textId="77777777" w:rsidR="006D3967" w:rsidRPr="009D0878" w:rsidRDefault="006D3967" w:rsidP="00FD55FF">
                  <w:pPr>
                    <w:pStyle w:val="Icons"/>
                    <w:framePr w:hSpace="180" w:wrap="around" w:vAnchor="page" w:hAnchor="margin" w:y="123"/>
                    <w:jc w:val="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5525966" wp14:editId="033C6B1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01C8CE7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FD55FF" w:rsidRPr="009D0878" w14:paraId="272A9836" w14:textId="77777777" w:rsidTr="00FD55FF">
              <w:trPr>
                <w:trHeight w:val="711"/>
              </w:trPr>
              <w:tc>
                <w:tcPr>
                  <w:tcW w:w="4578" w:type="dxa"/>
                  <w:tcMar>
                    <w:left w:w="720" w:type="dxa"/>
                    <w:right w:w="29" w:type="dxa"/>
                  </w:tcMar>
                </w:tcPr>
                <w:p w14:paraId="013E67DC" w14:textId="4FAEA045" w:rsidR="00FD55FF" w:rsidRPr="00FD55FF" w:rsidRDefault="00FD55FF" w:rsidP="00FD55FF">
                  <w:pPr>
                    <w:pStyle w:val="ContactInfo"/>
                    <w:framePr w:hSpace="180" w:wrap="around" w:vAnchor="page" w:hAnchor="margin" w:y="123"/>
                    <w:jc w:val="left"/>
                    <w:rPr>
                      <w:b/>
                      <w:bCs/>
                      <w:sz w:val="24"/>
                      <w:szCs w:val="24"/>
                    </w:rPr>
                  </w:pPr>
                  <w:hyperlink r:id="rId12" w:history="1">
                    <w:r w:rsidRPr="00FD55FF">
                      <w:rPr>
                        <w:rFonts w:ascii="Segoe UI" w:hAnsi="Segoe UI" w:cs="Segoe UI"/>
                        <w:b/>
                        <w:bCs/>
                        <w:color w:val="0A66C2"/>
                        <w:sz w:val="21"/>
                        <w:szCs w:val="21"/>
                        <w:u w:val="single"/>
                        <w:bdr w:val="none" w:sz="0" w:space="0" w:color="auto" w:frame="1"/>
                      </w:rPr>
                      <w:t>linkedin.com/in/youssab-ayman-5ab9801a7</w:t>
                    </w:r>
                  </w:hyperlink>
                </w:p>
              </w:tc>
              <w:tc>
                <w:tcPr>
                  <w:tcW w:w="492" w:type="dxa"/>
                  <w:tcMar>
                    <w:left w:w="0" w:type="dxa"/>
                    <w:right w:w="0" w:type="dxa"/>
                  </w:tcMar>
                </w:tcPr>
                <w:p w14:paraId="522316B2" w14:textId="77777777" w:rsidR="00FD55FF" w:rsidRPr="009D0878" w:rsidRDefault="00FD55FF" w:rsidP="00FD55FF">
                  <w:pPr>
                    <w:pStyle w:val="Icons"/>
                    <w:framePr w:hSpace="180" w:wrap="around" w:vAnchor="page" w:hAnchor="margin" w:y="123"/>
                    <w:jc w:val="left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FE4D3FA" wp14:editId="48A50560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E682A6C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81E23FD" w14:textId="77777777" w:rsidR="006D3967" w:rsidRDefault="006D3967" w:rsidP="00FD55FF">
            <w:pPr>
              <w:pStyle w:val="Header"/>
            </w:pPr>
          </w:p>
        </w:tc>
      </w:tr>
    </w:tbl>
    <w:p w14:paraId="6A127684" w14:textId="7F9A0F58" w:rsidR="00536427" w:rsidRPr="00536427" w:rsidRDefault="00536427" w:rsidP="00FD5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r w:rsidRPr="00536427">
        <w:rPr>
          <w:rFonts w:ascii="Segoe UI Emoji" w:eastAsia="Times New Roman" w:hAnsi="Segoe UI Emoji" w:cs="Segoe UI Emoji"/>
          <w:b/>
          <w:bCs/>
          <w:color w:val="auto"/>
          <w:sz w:val="20"/>
          <w:szCs w:val="20"/>
        </w:rPr>
        <w:t>💼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Summary</w:t>
      </w:r>
    </w:p>
    <w:p w14:paraId="6159A1F5" w14:textId="77777777" w:rsidR="00536427" w:rsidRPr="00536427" w:rsidRDefault="00536427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Motivated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Junior Backend Developer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with hands-on experience in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Node.js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Express.js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and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MongoDB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skilled in building scalable RESTful APIs and backend systems. Proficient in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SQL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and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MySQL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for efficient database design, management, and query optimization. Strong understanding of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MVC architecture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with experience in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C# and SQL Server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for desktop application development.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br/>
        <w:t xml:space="preserve">Demonstrates a solid foundation in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data analysis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and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visualization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using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Power BI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with a track record of delivering actionable insights. Completed a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machine learning-based facial recognition attendance system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using Python, integrated with a Flutter app and SQL database. Adept in version control with 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Git/GitHub</w:t>
      </w:r>
      <w:r w:rsidRPr="00536427">
        <w:rPr>
          <w:rFonts w:ascii="Times New Roman" w:eastAsia="Times New Roman" w:hAnsi="Times New Roman" w:cs="Times New Roman"/>
          <w:color w:val="auto"/>
          <w:sz w:val="20"/>
          <w:szCs w:val="20"/>
        </w:rPr>
        <w:t>, and experienced in collaborative, agile development environments. Known for problem-solving, clear</w:t>
      </w:r>
      <w:r w:rsidRPr="005364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communication, and delivering reliable backend solutions aligned with business needs.</w:t>
      </w:r>
    </w:p>
    <w:p w14:paraId="218AFCB8" w14:textId="77777777" w:rsidR="00536427" w:rsidRPr="009B3E5A" w:rsidRDefault="00536427" w:rsidP="00FD55FF">
      <w:p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16"/>
          <w:szCs w:val="16"/>
        </w:rPr>
      </w:pPr>
    </w:p>
    <w:p w14:paraId="6DCDF178" w14:textId="77777777" w:rsidR="00536427" w:rsidRDefault="00536427" w:rsidP="00FD55FF">
      <w:pPr>
        <w:spacing w:before="100" w:beforeAutospacing="1" w:after="100" w:afterAutospacing="1"/>
        <w:outlineLvl w:val="2"/>
        <w:rPr>
          <w:rFonts w:ascii="Segoe UI Emoji" w:eastAsia="Times New Roman" w:hAnsi="Segoe UI Emoji" w:cs="Segoe UI Emoji"/>
          <w:b/>
          <w:bCs/>
          <w:color w:val="auto"/>
        </w:rPr>
      </w:pPr>
    </w:p>
    <w:p w14:paraId="5DA70433" w14:textId="6C0DF070" w:rsidR="00536427" w:rsidRPr="00536427" w:rsidRDefault="00536427" w:rsidP="00FD5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536427">
        <w:rPr>
          <w:rFonts w:ascii="Segoe UI Emoji" w:eastAsia="Times New Roman" w:hAnsi="Segoe UI Emoji" w:cs="Segoe UI Emoji"/>
          <w:b/>
          <w:bCs/>
          <w:color w:val="auto"/>
        </w:rPr>
        <w:t>🛠️</w:t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 xml:space="preserve"> Skills</w:t>
      </w:r>
    </w:p>
    <w:p w14:paraId="6B58FE81" w14:textId="77777777" w:rsidR="00536427" w:rsidRPr="00536427" w:rsidRDefault="00536427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b/>
          <w:bCs/>
          <w:color w:val="auto"/>
        </w:rPr>
        <w:t>Backend Development</w:t>
      </w:r>
      <w:r w:rsidRPr="00536427">
        <w:rPr>
          <w:rFonts w:ascii="Times New Roman" w:eastAsia="Times New Roman" w:hAnsi="Times New Roman" w:cs="Times New Roman"/>
          <w:color w:val="auto"/>
        </w:rPr>
        <w:br/>
        <w:t>Node.js • Express.js • C# • MVC Architecture • RESTful APIs • API Integration • JWT Authentication • Middleware Design</w:t>
      </w:r>
    </w:p>
    <w:p w14:paraId="50287CDE" w14:textId="77777777" w:rsidR="00536427" w:rsidRPr="00536427" w:rsidRDefault="00536427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b/>
          <w:bCs/>
          <w:color w:val="auto"/>
        </w:rPr>
        <w:t>Database Management &amp; Data Modeling</w:t>
      </w:r>
      <w:r w:rsidRPr="00536427">
        <w:rPr>
          <w:rFonts w:ascii="Times New Roman" w:eastAsia="Times New Roman" w:hAnsi="Times New Roman" w:cs="Times New Roman"/>
          <w:color w:val="auto"/>
        </w:rPr>
        <w:br/>
        <w:t>SQL • MySQL (Workbench, Shark) • MongoDB (Mongoose) • Database Design • Query Optimization • Relational &amp; NoSQL Modeling</w:t>
      </w:r>
    </w:p>
    <w:p w14:paraId="3C4B40F7" w14:textId="77777777" w:rsidR="00536427" w:rsidRPr="00536427" w:rsidRDefault="00536427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b/>
          <w:bCs/>
          <w:color w:val="auto"/>
        </w:rPr>
        <w:t>Data Analytics &amp; Visualization</w:t>
      </w:r>
      <w:r w:rsidRPr="00536427">
        <w:rPr>
          <w:rFonts w:ascii="Times New Roman" w:eastAsia="Times New Roman" w:hAnsi="Times New Roman" w:cs="Times New Roman"/>
          <w:color w:val="auto"/>
        </w:rPr>
        <w:br/>
        <w:t>Power BI • Excel • Data Modeling • Power Query • DAX • Dashboard &amp; Report Creation</w:t>
      </w:r>
    </w:p>
    <w:p w14:paraId="2E082849" w14:textId="77777777" w:rsidR="00536427" w:rsidRPr="00536427" w:rsidRDefault="00536427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b/>
          <w:bCs/>
          <w:color w:val="auto"/>
        </w:rPr>
        <w:t>Web &amp; Content Management</w:t>
      </w:r>
      <w:r w:rsidRPr="00536427">
        <w:rPr>
          <w:rFonts w:ascii="Times New Roman" w:eastAsia="Times New Roman" w:hAnsi="Times New Roman" w:cs="Times New Roman"/>
          <w:color w:val="auto"/>
        </w:rPr>
        <w:br/>
        <w:t>WordPress Development • Theme &amp; Plugin Customization • SEO Optimization • Responsive Design Principles</w:t>
      </w:r>
    </w:p>
    <w:p w14:paraId="09FE4939" w14:textId="77777777" w:rsidR="00536427" w:rsidRPr="00536427" w:rsidRDefault="00536427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b/>
          <w:bCs/>
          <w:color w:val="auto"/>
        </w:rPr>
        <w:t>Tools &amp; Platforms</w:t>
      </w:r>
      <w:r w:rsidRPr="00536427">
        <w:rPr>
          <w:rFonts w:ascii="Times New Roman" w:eastAsia="Times New Roman" w:hAnsi="Times New Roman" w:cs="Times New Roman"/>
          <w:color w:val="auto"/>
        </w:rPr>
        <w:br/>
        <w:t>Git • GitHub • VS Code • Postman • Workday • Microsoft Office Suite</w:t>
      </w:r>
    </w:p>
    <w:p w14:paraId="4F763EAA" w14:textId="77777777" w:rsidR="00C0078B" w:rsidRPr="00C0078B" w:rsidRDefault="00536427" w:rsidP="00C007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Segoe UI Emoji" w:eastAsia="Times New Roman" w:hAnsi="Segoe UI Emoji" w:cs="Segoe UI Emoji"/>
          <w:b/>
          <w:bCs/>
          <w:color w:val="auto"/>
        </w:rPr>
        <w:t>🛠️</w:t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 xml:space="preserve"> Technical Skills</w:t>
      </w:r>
      <w:r w:rsidRPr="00536427">
        <w:rPr>
          <w:rFonts w:ascii="Times New Roman" w:eastAsia="Times New Roman" w:hAnsi="Times New Roman" w:cs="Times New Roman"/>
          <w:color w:val="auto"/>
        </w:rPr>
        <w:br/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>Languages &amp; Frameworks</w:t>
      </w:r>
      <w:r w:rsidRPr="00536427">
        <w:rPr>
          <w:rFonts w:ascii="Times New Roman" w:eastAsia="Times New Roman" w:hAnsi="Times New Roman" w:cs="Times New Roman"/>
          <w:color w:val="auto"/>
        </w:rPr>
        <w:t>: Node.js, Express.js, JavaScript, C#, MVC</w:t>
      </w:r>
      <w:r w:rsidRPr="00536427">
        <w:rPr>
          <w:rFonts w:ascii="Times New Roman" w:eastAsia="Times New Roman" w:hAnsi="Times New Roman" w:cs="Times New Roman"/>
          <w:color w:val="auto"/>
        </w:rPr>
        <w:br/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>Databases</w:t>
      </w:r>
      <w:r w:rsidRPr="00536427">
        <w:rPr>
          <w:rFonts w:ascii="Times New Roman" w:eastAsia="Times New Roman" w:hAnsi="Times New Roman" w:cs="Times New Roman"/>
          <w:color w:val="auto"/>
        </w:rPr>
        <w:t>: SQL, MySQL, MongoDB (Mongoose), Database Design</w:t>
      </w:r>
      <w:r w:rsidRPr="00536427">
        <w:rPr>
          <w:rFonts w:ascii="Times New Roman" w:eastAsia="Times New Roman" w:hAnsi="Times New Roman" w:cs="Times New Roman"/>
          <w:color w:val="auto"/>
        </w:rPr>
        <w:br/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>APIs</w:t>
      </w:r>
      <w:r w:rsidRPr="00536427">
        <w:rPr>
          <w:rFonts w:ascii="Times New Roman" w:eastAsia="Times New Roman" w:hAnsi="Times New Roman" w:cs="Times New Roman"/>
          <w:color w:val="auto"/>
        </w:rPr>
        <w:t>: RESTful API Development, API Integration</w:t>
      </w:r>
      <w:r w:rsidRPr="00536427">
        <w:rPr>
          <w:rFonts w:ascii="Times New Roman" w:eastAsia="Times New Roman" w:hAnsi="Times New Roman" w:cs="Times New Roman"/>
          <w:color w:val="auto"/>
        </w:rPr>
        <w:br/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>Version Control &amp; Tools</w:t>
      </w:r>
      <w:r w:rsidRPr="00536427">
        <w:rPr>
          <w:rFonts w:ascii="Times New Roman" w:eastAsia="Times New Roman" w:hAnsi="Times New Roman" w:cs="Times New Roman"/>
          <w:color w:val="auto"/>
        </w:rPr>
        <w:t>: Git, GitHub, Postman, VS Code</w:t>
      </w:r>
      <w:r w:rsidRPr="00536427">
        <w:rPr>
          <w:rFonts w:ascii="Times New Roman" w:eastAsia="Times New Roman" w:hAnsi="Times New Roman" w:cs="Times New Roman"/>
          <w:color w:val="auto"/>
        </w:rPr>
        <w:br/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>Data &amp; Analytics</w:t>
      </w:r>
      <w:r w:rsidRPr="00536427">
        <w:rPr>
          <w:rFonts w:ascii="Times New Roman" w:eastAsia="Times New Roman" w:hAnsi="Times New Roman" w:cs="Times New Roman"/>
          <w:color w:val="auto"/>
        </w:rPr>
        <w:t>: Power BI, Excel, Data Modeling, DAX, Power Query</w:t>
      </w:r>
      <w:r w:rsidRPr="00536427">
        <w:rPr>
          <w:rFonts w:ascii="Times New Roman" w:eastAsia="Times New Roman" w:hAnsi="Times New Roman" w:cs="Times New Roman"/>
          <w:color w:val="auto"/>
        </w:rPr>
        <w:br/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>Other</w:t>
      </w:r>
      <w:r w:rsidRPr="00536427">
        <w:rPr>
          <w:rFonts w:ascii="Times New Roman" w:eastAsia="Times New Roman" w:hAnsi="Times New Roman" w:cs="Times New Roman"/>
          <w:color w:val="auto"/>
        </w:rPr>
        <w:t>: Workday, Microsoft Office Suite</w:t>
      </w:r>
    </w:p>
    <w:p w14:paraId="070B1686" w14:textId="1E9B8627" w:rsidR="006923BD" w:rsidRPr="00536427" w:rsidRDefault="00536427" w:rsidP="00C0078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36427">
        <w:rPr>
          <w:rFonts w:ascii="Segoe UI Emoji" w:eastAsia="Times New Roman" w:hAnsi="Segoe UI Emoji" w:cs="Segoe UI Emoji"/>
          <w:b/>
          <w:bCs/>
          <w:color w:val="auto"/>
          <w:sz w:val="24"/>
          <w:szCs w:val="24"/>
        </w:rPr>
        <w:lastRenderedPageBreak/>
        <w:t>🤝</w:t>
      </w:r>
      <w:r w:rsidRPr="005364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Soft Skills</w:t>
      </w:r>
      <w:r w:rsidRPr="00536427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Problem Solving • Analytical Thinking • Teamwork • Communication • Conflict Resolution • Public Speaking • Time Management</w:t>
      </w:r>
    </w:p>
    <w:p w14:paraId="7A091D32" w14:textId="77777777" w:rsidR="00536427" w:rsidRDefault="00536427" w:rsidP="00FD55FF">
      <w:pPr>
        <w:spacing w:before="100" w:beforeAutospacing="1" w:after="100" w:afterAutospacing="1"/>
        <w:outlineLvl w:val="2"/>
        <w:rPr>
          <w:rFonts w:ascii="Segoe UI Emoji" w:eastAsia="Times New Roman" w:hAnsi="Segoe UI Emoji" w:cs="Segoe UI Emoji"/>
          <w:b/>
          <w:bCs/>
          <w:color w:val="auto"/>
          <w:sz w:val="27"/>
          <w:szCs w:val="27"/>
        </w:rPr>
      </w:pPr>
    </w:p>
    <w:p w14:paraId="4E436DE9" w14:textId="4AB1F29C" w:rsidR="00536427" w:rsidRPr="00307452" w:rsidRDefault="00307452" w:rsidP="00FD5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07452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</w:rPr>
        <w:t>💼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Experience</w:t>
      </w:r>
    </w:p>
    <w:p w14:paraId="707BA254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t>Junior Backend Developer</w:t>
      </w:r>
      <w:r w:rsidRPr="00307452">
        <w:rPr>
          <w:rFonts w:ascii="Times New Roman" w:eastAsia="Times New Roman" w:hAnsi="Times New Roman" w:cs="Times New Roman"/>
          <w:color w:val="auto"/>
        </w:rPr>
        <w:br/>
        <w:t xml:space="preserve">Tech Yard Company – Cairo, Egypt | </w:t>
      </w:r>
      <w:r w:rsidRPr="00307452">
        <w:rPr>
          <w:rFonts w:ascii="Times New Roman" w:eastAsia="Times New Roman" w:hAnsi="Times New Roman" w:cs="Times New Roman"/>
          <w:i/>
          <w:iCs/>
          <w:color w:val="auto"/>
        </w:rPr>
        <w:t>2025 – Present</w:t>
      </w:r>
    </w:p>
    <w:p w14:paraId="520F6747" w14:textId="77777777" w:rsidR="00307452" w:rsidRPr="00307452" w:rsidRDefault="00307452" w:rsidP="00FD55F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 xml:space="preserve">Built and maintained backend services using 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>Node.js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and 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>Express.js</w:t>
      </w:r>
      <w:r w:rsidRPr="00307452">
        <w:rPr>
          <w:rFonts w:ascii="Times New Roman" w:eastAsia="Times New Roman" w:hAnsi="Times New Roman" w:cs="Times New Roman"/>
          <w:color w:val="auto"/>
        </w:rPr>
        <w:t>.</w:t>
      </w:r>
    </w:p>
    <w:p w14:paraId="33F9E4E3" w14:textId="77777777" w:rsidR="00307452" w:rsidRPr="00307452" w:rsidRDefault="00307452" w:rsidP="00FD55F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 xml:space="preserve">Designed and optimized 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>SQL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queries for efficient data retrieval.</w:t>
      </w:r>
    </w:p>
    <w:p w14:paraId="14CEA6FE" w14:textId="77777777" w:rsidR="00307452" w:rsidRPr="00307452" w:rsidRDefault="00307452" w:rsidP="00FD55F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>Developed RESTful APIs for user authentication, orders, and product management.</w:t>
      </w:r>
    </w:p>
    <w:p w14:paraId="56E91F89" w14:textId="77777777" w:rsidR="00307452" w:rsidRPr="00307452" w:rsidRDefault="00307452" w:rsidP="00FD55F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>Integrated backend systems with frontend using MVC and middleware logic.</w:t>
      </w:r>
    </w:p>
    <w:p w14:paraId="486BACA0" w14:textId="77777777" w:rsidR="00307452" w:rsidRPr="00307452" w:rsidRDefault="00307452" w:rsidP="00FD55F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>Ensured performance, scalability, and security of backend services.</w:t>
      </w:r>
    </w:p>
    <w:p w14:paraId="65CA5881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t>Data Analyst Intern</w:t>
      </w:r>
      <w:r w:rsidRPr="00307452">
        <w:rPr>
          <w:rFonts w:ascii="Times New Roman" w:eastAsia="Times New Roman" w:hAnsi="Times New Roman" w:cs="Times New Roman"/>
          <w:color w:val="auto"/>
        </w:rPr>
        <w:br/>
        <w:t xml:space="preserve">Amit – Cairo, Egypt | </w:t>
      </w:r>
      <w:r w:rsidRPr="00307452">
        <w:rPr>
          <w:rFonts w:ascii="Times New Roman" w:eastAsia="Times New Roman" w:hAnsi="Times New Roman" w:cs="Times New Roman"/>
          <w:i/>
          <w:iCs/>
          <w:color w:val="auto"/>
        </w:rPr>
        <w:t>2022</w:t>
      </w:r>
    </w:p>
    <w:p w14:paraId="1EB239A9" w14:textId="77777777" w:rsidR="00307452" w:rsidRPr="00307452" w:rsidRDefault="00307452" w:rsidP="00FD55F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 xml:space="preserve">Built interactive dashboards using 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>Power BI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to visualize performance data.</w:t>
      </w:r>
    </w:p>
    <w:p w14:paraId="365AD858" w14:textId="77777777" w:rsidR="00307452" w:rsidRPr="00307452" w:rsidRDefault="00307452" w:rsidP="00FD55F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>Transformed datasets using Power Query and DAX to deliver actionable insights.</w:t>
      </w:r>
    </w:p>
    <w:p w14:paraId="562A7A8A" w14:textId="77777777" w:rsidR="00307452" w:rsidRPr="00307452" w:rsidRDefault="00307452" w:rsidP="00FD55F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>Contributed to automated reporting for improved business decision-making.</w:t>
      </w:r>
    </w:p>
    <w:p w14:paraId="5A3E8FC8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t>Software Development Trainee</w:t>
      </w:r>
      <w:r w:rsidRPr="00307452">
        <w:rPr>
          <w:rFonts w:ascii="Times New Roman" w:eastAsia="Times New Roman" w:hAnsi="Times New Roman" w:cs="Times New Roman"/>
          <w:color w:val="auto"/>
        </w:rPr>
        <w:br/>
        <w:t xml:space="preserve">National Steel Fabrication Co. (NSF Egypt) – Cairo, Egypt | </w:t>
      </w:r>
      <w:r w:rsidRPr="00307452">
        <w:rPr>
          <w:rFonts w:ascii="Times New Roman" w:eastAsia="Times New Roman" w:hAnsi="Times New Roman" w:cs="Times New Roman"/>
          <w:i/>
          <w:iCs/>
          <w:color w:val="auto"/>
        </w:rPr>
        <w:t>2021</w:t>
      </w:r>
    </w:p>
    <w:p w14:paraId="2D1ED1EF" w14:textId="77777777" w:rsidR="00307452" w:rsidRPr="00307452" w:rsidRDefault="00307452" w:rsidP="00FD55F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 xml:space="preserve">Participated in debugging and enhancing software features using 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>C#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and SQL.</w:t>
      </w:r>
    </w:p>
    <w:p w14:paraId="12689558" w14:textId="77777777" w:rsidR="00307452" w:rsidRPr="00307452" w:rsidRDefault="00307452" w:rsidP="00FD55F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color w:val="auto"/>
        </w:rPr>
        <w:t>Wrote use cases and supported internal tool optimization.</w:t>
      </w:r>
    </w:p>
    <w:p w14:paraId="7CF6B7E8" w14:textId="77777777" w:rsidR="0089619C" w:rsidRDefault="00000000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AADCDB4">
          <v:rect id="_x0000_i1025" style="width:0;height:1.5pt" o:hrstd="t" o:hr="t" fillcolor="#a0a0a0" stroked="f"/>
        </w:pict>
      </w:r>
    </w:p>
    <w:p w14:paraId="3EB1F258" w14:textId="77777777" w:rsidR="00307452" w:rsidRPr="00307452" w:rsidRDefault="00307452" w:rsidP="00FD5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307452">
        <w:rPr>
          <w:rFonts w:ascii="Segoe UI Emoji" w:eastAsia="Times New Roman" w:hAnsi="Segoe UI Emoji" w:cs="Segoe UI Emoji"/>
          <w:b/>
          <w:bCs/>
          <w:color w:val="auto"/>
        </w:rPr>
        <w:t>📚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 xml:space="preserve"> Education</w:t>
      </w:r>
    </w:p>
    <w:p w14:paraId="4BAAF708" w14:textId="7E48D51E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t>Bachelors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 xml:space="preserve"> in Computer Science</w:t>
      </w:r>
      <w:r w:rsidRPr="00307452">
        <w:rPr>
          <w:rFonts w:ascii="Times New Roman" w:eastAsia="Times New Roman" w:hAnsi="Times New Roman" w:cs="Times New Roman"/>
          <w:color w:val="auto"/>
        </w:rPr>
        <w:br/>
        <w:t xml:space="preserve">Future University – Cairo, Egypt | </w:t>
      </w:r>
      <w:r w:rsidRPr="00307452">
        <w:rPr>
          <w:rFonts w:ascii="Times New Roman" w:eastAsia="Times New Roman" w:hAnsi="Times New Roman" w:cs="Times New Roman"/>
          <w:i/>
          <w:iCs/>
          <w:color w:val="auto"/>
        </w:rPr>
        <w:t>2023</w:t>
      </w:r>
    </w:p>
    <w:p w14:paraId="73B700ED" w14:textId="77777777" w:rsidR="00536427" w:rsidRPr="00536427" w:rsidRDefault="00536427" w:rsidP="00FD55FF">
      <w:pPr>
        <w:spacing w:after="0"/>
        <w:rPr>
          <w:rFonts w:ascii="Times New Roman" w:eastAsia="Times New Roman" w:hAnsi="Times New Roman" w:cs="Times New Roman"/>
          <w:b/>
          <w:bCs/>
          <w:color w:val="auto"/>
        </w:rPr>
      </w:pPr>
      <w:r w:rsidRPr="00536427">
        <w:rPr>
          <w:rFonts w:ascii="Segoe UI Emoji" w:eastAsia="Times New Roman" w:hAnsi="Segoe UI Emoji" w:cs="Segoe UI Emoji"/>
          <w:b/>
          <w:bCs/>
          <w:color w:val="auto"/>
        </w:rPr>
        <w:t>🎓</w:t>
      </w:r>
      <w:r w:rsidRPr="00536427">
        <w:rPr>
          <w:rFonts w:ascii="Times New Roman" w:eastAsia="Times New Roman" w:hAnsi="Times New Roman" w:cs="Times New Roman"/>
          <w:b/>
          <w:bCs/>
          <w:color w:val="auto"/>
        </w:rPr>
        <w:t xml:space="preserve"> Graduation Project: Face Recognition Attendance System</w:t>
      </w:r>
    </w:p>
    <w:p w14:paraId="4EAB704B" w14:textId="77777777" w:rsidR="00536427" w:rsidRPr="00536427" w:rsidRDefault="00536427" w:rsidP="00FD55FF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color w:val="auto"/>
        </w:rPr>
        <w:t>Developed a face recognition attendance system using Python and machine learning algorithms for accurate identity detection.</w:t>
      </w:r>
    </w:p>
    <w:p w14:paraId="21FFD22D" w14:textId="77777777" w:rsidR="00536427" w:rsidRPr="00536427" w:rsidRDefault="00536427" w:rsidP="00FD55FF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color w:val="auto"/>
        </w:rPr>
        <w:t>Integrated the system with a Flutter mobile app, enabling real-time attendance capture and submission for each employee.</w:t>
      </w:r>
    </w:p>
    <w:p w14:paraId="6E2ED585" w14:textId="77777777" w:rsidR="00536427" w:rsidRPr="00536427" w:rsidRDefault="00536427" w:rsidP="00FD55FF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color w:val="auto"/>
        </w:rPr>
        <w:t>Used XAMPP with SQL for backend data storage, ensuring reliable database management and attendance logging.</w:t>
      </w:r>
    </w:p>
    <w:p w14:paraId="15C252F8" w14:textId="77777777" w:rsidR="00536427" w:rsidRPr="00536427" w:rsidRDefault="00536427" w:rsidP="00FD55FF">
      <w:pPr>
        <w:numPr>
          <w:ilvl w:val="0"/>
          <w:numId w:val="38"/>
        </w:numPr>
        <w:spacing w:after="0"/>
        <w:rPr>
          <w:rFonts w:ascii="Times New Roman" w:eastAsia="Times New Roman" w:hAnsi="Times New Roman" w:cs="Times New Roman"/>
          <w:color w:val="auto"/>
        </w:rPr>
      </w:pPr>
      <w:r w:rsidRPr="00536427">
        <w:rPr>
          <w:rFonts w:ascii="Times New Roman" w:eastAsia="Times New Roman" w:hAnsi="Times New Roman" w:cs="Times New Roman"/>
          <w:color w:val="auto"/>
        </w:rPr>
        <w:t>Automatically logged attendance with timestamps and synced data to individual user profiles securely.</w:t>
      </w:r>
    </w:p>
    <w:p w14:paraId="295D52A7" w14:textId="77777777" w:rsidR="0089619C" w:rsidRPr="009B3E5A" w:rsidRDefault="00000000" w:rsidP="00FD55FF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8B959F2">
          <v:rect id="_x0000_i1026" style="width:0;height:1.5pt" o:hrstd="t" o:hr="t" fillcolor="#a0a0a0" stroked="f"/>
        </w:pict>
      </w:r>
    </w:p>
    <w:p w14:paraId="2E72D715" w14:textId="77777777" w:rsidR="00C0078B" w:rsidRDefault="00C0078B" w:rsidP="00FD55FF">
      <w:pPr>
        <w:spacing w:before="100" w:beforeAutospacing="1" w:after="100" w:afterAutospacing="1"/>
        <w:outlineLvl w:val="2"/>
        <w:rPr>
          <w:rFonts w:ascii="Segoe UI Emoji" w:eastAsia="Times New Roman" w:hAnsi="Segoe UI Emoji" w:cs="Segoe UI Emoji"/>
          <w:b/>
          <w:bCs/>
          <w:color w:val="auto"/>
        </w:rPr>
      </w:pPr>
    </w:p>
    <w:p w14:paraId="604C53B8" w14:textId="3A717A6F" w:rsidR="00307452" w:rsidRPr="00307452" w:rsidRDefault="00307452" w:rsidP="00FD5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</w:rPr>
      </w:pPr>
      <w:r w:rsidRPr="00307452">
        <w:rPr>
          <w:rFonts w:ascii="Segoe UI Emoji" w:eastAsia="Times New Roman" w:hAnsi="Segoe UI Emoji" w:cs="Segoe UI Emoji"/>
          <w:b/>
          <w:bCs/>
          <w:color w:val="auto"/>
        </w:rPr>
        <w:t>📁</w:t>
      </w:r>
      <w:r w:rsidRPr="00307452">
        <w:rPr>
          <w:rFonts w:ascii="Times New Roman" w:eastAsia="Times New Roman" w:hAnsi="Times New Roman" w:cs="Times New Roman"/>
          <w:b/>
          <w:bCs/>
          <w:color w:val="auto"/>
        </w:rPr>
        <w:t xml:space="preserve"> Certifications &amp; Training</w:t>
      </w:r>
    </w:p>
    <w:p w14:paraId="6B34A836" w14:textId="77777777" w:rsidR="00307452" w:rsidRPr="00307452" w:rsidRDefault="00307452" w:rsidP="00FD55F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Microsoft Office Certification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– Microsoft | 2019</w:t>
      </w:r>
    </w:p>
    <w:p w14:paraId="5E260ECF" w14:textId="77777777" w:rsidR="00307452" w:rsidRPr="00307452" w:rsidRDefault="00307452" w:rsidP="00FD55F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t>Power BI Training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– Amit | 2022</w:t>
      </w:r>
    </w:p>
    <w:p w14:paraId="75130A51" w14:textId="77777777" w:rsidR="00307452" w:rsidRPr="00307452" w:rsidRDefault="00307452" w:rsidP="00FD55F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</w:rPr>
        <w:t>Software Training</w:t>
      </w:r>
      <w:r w:rsidRPr="00307452">
        <w:rPr>
          <w:rFonts w:ascii="Times New Roman" w:eastAsia="Times New Roman" w:hAnsi="Times New Roman" w:cs="Times New Roman"/>
          <w:color w:val="auto"/>
        </w:rPr>
        <w:t xml:space="preserve"> – National Steel Fabrication Co. | 2021</w:t>
      </w:r>
    </w:p>
    <w:p w14:paraId="426D2027" w14:textId="6A934813" w:rsidR="00536427" w:rsidRPr="00536427" w:rsidRDefault="00536427" w:rsidP="00FD55FF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5DC0AB54" w14:textId="77777777" w:rsidR="00307452" w:rsidRPr="00307452" w:rsidRDefault="00307452" w:rsidP="00FD55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307452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</w:rPr>
        <w:t>💻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Projects</w:t>
      </w:r>
    </w:p>
    <w:p w14:paraId="4379B053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Tech Yard Website (Node.js + MongoDB)</w:t>
      </w:r>
    </w:p>
    <w:p w14:paraId="2E6E2ED4" w14:textId="77777777" w:rsidR="00307452" w:rsidRPr="00307452" w:rsidRDefault="00307452" w:rsidP="00FD55F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full backend architecture with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Express.js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MongoDB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JWT authentication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54074A37" w14:textId="77777777" w:rsidR="00307452" w:rsidRPr="00307452" w:rsidRDefault="00307452" w:rsidP="00FD55F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product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cart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order management APIs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secure user sessions.</w:t>
      </w:r>
    </w:p>
    <w:p w14:paraId="36B6F998" w14:textId="77777777" w:rsidR="00307452" w:rsidRPr="00307452" w:rsidRDefault="00307452" w:rsidP="00FD55F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Ensured scalability via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indexed queries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a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modular code structure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24921F5A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E-commerce Platform (Node.js + SQL)</w:t>
      </w:r>
    </w:p>
    <w:p w14:paraId="14C97F16" w14:textId="77777777" w:rsidR="00307452" w:rsidRPr="00307452" w:rsidRDefault="00307452" w:rsidP="00FD55F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backend operations for an online store including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user login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shopping cart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checkout logic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111D3C19" w14:textId="77777777" w:rsidR="00307452" w:rsidRPr="00307452" w:rsidRDefault="00307452" w:rsidP="00FD55F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Optimized SQL queries for handling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large product datasets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efficiently.</w:t>
      </w:r>
    </w:p>
    <w:p w14:paraId="29973B0A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Educare Learning Platform (Node.js + Express + MongoDB)</w:t>
      </w:r>
    </w:p>
    <w:p w14:paraId="29C0ABB3" w14:textId="77777777" w:rsidR="00307452" w:rsidRPr="00307452" w:rsidRDefault="00307452" w:rsidP="00FD55F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and developed a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learning management backend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an educational platform using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Express.js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MongoDB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5F87CD4A" w14:textId="77777777" w:rsidR="00307452" w:rsidRPr="00307452" w:rsidRDefault="00307452" w:rsidP="00FD55F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RESTful APIs for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course management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user enrollment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progress tracking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7DB72DC" w14:textId="77777777" w:rsidR="00307452" w:rsidRPr="00307452" w:rsidRDefault="00307452" w:rsidP="00FD55F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Integrated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JWT authentication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secure access and implemented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role-based permissions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students and instructors.</w:t>
      </w:r>
    </w:p>
    <w:p w14:paraId="38D2601A" w14:textId="48C5308B" w:rsidR="00307452" w:rsidRPr="00307452" w:rsidRDefault="00307452" w:rsidP="00FD55F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Focused on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scalable architecture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using Mongoose for schema validation and Express 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middleware’s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cleaner code.</w:t>
      </w:r>
    </w:p>
    <w:p w14:paraId="79BD9AC9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Max App (C# MVC + SQL)</w:t>
      </w:r>
    </w:p>
    <w:p w14:paraId="79E80CF3" w14:textId="77777777" w:rsidR="00307452" w:rsidRPr="00307452" w:rsidRDefault="00307452" w:rsidP="00FD55F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desktop application using the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MVC architecture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manage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employee and product data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5645B0E6" w14:textId="77777777" w:rsidR="00307452" w:rsidRPr="00307452" w:rsidRDefault="00307452" w:rsidP="00FD55F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Utilized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 and SQL Server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backend logic and data storage.</w:t>
      </w:r>
    </w:p>
    <w:p w14:paraId="4AA053AD" w14:textId="77777777" w:rsidR="00307452" w:rsidRPr="00307452" w:rsidRDefault="00307452" w:rsidP="00FD55F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Supplier Quality Dashboard (Power BI)</w:t>
      </w:r>
    </w:p>
    <w:p w14:paraId="03B6F1D0" w14:textId="77777777" w:rsidR="00307452" w:rsidRPr="00307452" w:rsidRDefault="00307452" w:rsidP="00FD55F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Consolidated data from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Excel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CSV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sources into an interactive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Power BI dashboard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1C676380" w14:textId="77777777" w:rsidR="00307452" w:rsidRPr="00307452" w:rsidRDefault="00307452" w:rsidP="00FD55F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Delivered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actionable insights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on supplier performance including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defect rates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delivery times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production efficiency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560DC0C" w14:textId="77777777" w:rsidR="00307452" w:rsidRDefault="00307452" w:rsidP="00FD55FF">
      <w:pPr>
        <w:numPr>
          <w:ilvl w:val="0"/>
          <w:numId w:val="36"/>
        </w:numPr>
        <w:pBdr>
          <w:bottom w:val="single" w:sz="4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Power Query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30745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DAX</w:t>
      </w:r>
      <w:r w:rsidRPr="0030745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data modeling, calculated metrics, and custom visualizations.</w:t>
      </w:r>
    </w:p>
    <w:p w14:paraId="6AB46BA6" w14:textId="77777777" w:rsidR="00307452" w:rsidRPr="00307452" w:rsidRDefault="00307452" w:rsidP="00FD55FF">
      <w:pPr>
        <w:pBdr>
          <w:bottom w:val="single" w:sz="4" w:space="1" w:color="auto"/>
        </w:pBd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4963245" w14:textId="77777777" w:rsidR="00307452" w:rsidRDefault="00307452" w:rsidP="00FD55FF">
      <w:pPr>
        <w:pStyle w:val="Heading3"/>
      </w:pPr>
      <w:r>
        <w:rPr>
          <w:rFonts w:ascii="Segoe UI Emoji" w:hAnsi="Segoe UI Emoji" w:cs="Segoe UI Emoji"/>
        </w:rPr>
        <w:lastRenderedPageBreak/>
        <w:t>🌐</w:t>
      </w:r>
      <w:r>
        <w:t xml:space="preserve"> Languages</w:t>
      </w:r>
    </w:p>
    <w:p w14:paraId="511353B6" w14:textId="77777777" w:rsidR="00307452" w:rsidRDefault="00307452" w:rsidP="00FD55FF">
      <w:pPr>
        <w:numPr>
          <w:ilvl w:val="0"/>
          <w:numId w:val="37"/>
        </w:numPr>
        <w:spacing w:before="100" w:beforeAutospacing="1" w:after="100" w:afterAutospacing="1"/>
      </w:pPr>
      <w:r>
        <w:t>Arabic: Native</w:t>
      </w:r>
    </w:p>
    <w:p w14:paraId="6D7F545E" w14:textId="77777777" w:rsidR="00307452" w:rsidRDefault="00307452" w:rsidP="00FD55FF">
      <w:pPr>
        <w:numPr>
          <w:ilvl w:val="0"/>
          <w:numId w:val="37"/>
        </w:numPr>
        <w:spacing w:before="100" w:beforeAutospacing="1" w:after="100" w:afterAutospacing="1"/>
      </w:pPr>
      <w:r>
        <w:t>English: Fluent</w:t>
      </w:r>
    </w:p>
    <w:p w14:paraId="3A5001AE" w14:textId="4A438177" w:rsidR="0089619C" w:rsidRPr="00536427" w:rsidRDefault="00307452" w:rsidP="00FD55FF">
      <w:pPr>
        <w:numPr>
          <w:ilvl w:val="0"/>
          <w:numId w:val="37"/>
        </w:numPr>
        <w:spacing w:before="100" w:beforeAutospacing="1" w:after="100" w:afterAutospacing="1"/>
      </w:pPr>
      <w:r>
        <w:t>German: Intermediate</w:t>
      </w:r>
    </w:p>
    <w:sectPr w:rsidR="0089619C" w:rsidRPr="00536427" w:rsidSect="00F439C9">
      <w:footerReference w:type="default" r:id="rId13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EE24" w14:textId="77777777" w:rsidR="00E9655E" w:rsidRDefault="00E9655E" w:rsidP="00725803">
      <w:pPr>
        <w:spacing w:after="0"/>
      </w:pPr>
      <w:r>
        <w:separator/>
      </w:r>
    </w:p>
  </w:endnote>
  <w:endnote w:type="continuationSeparator" w:id="0">
    <w:p w14:paraId="0D42DC2F" w14:textId="77777777" w:rsidR="00E9655E" w:rsidRDefault="00E9655E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1EFE7" w14:textId="77777777"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ED12" w14:textId="77777777" w:rsidR="00E9655E" w:rsidRDefault="00E9655E" w:rsidP="00725803">
      <w:pPr>
        <w:spacing w:after="0"/>
      </w:pPr>
      <w:r>
        <w:separator/>
      </w:r>
    </w:p>
  </w:footnote>
  <w:footnote w:type="continuationSeparator" w:id="0">
    <w:p w14:paraId="7C01BDC5" w14:textId="77777777" w:rsidR="00E9655E" w:rsidRDefault="00E9655E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E7681"/>
    <w:multiLevelType w:val="multilevel"/>
    <w:tmpl w:val="ED0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F5990"/>
    <w:multiLevelType w:val="multilevel"/>
    <w:tmpl w:val="3FA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E6992"/>
    <w:multiLevelType w:val="multilevel"/>
    <w:tmpl w:val="8C3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00F02"/>
    <w:multiLevelType w:val="multilevel"/>
    <w:tmpl w:val="BFC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21C1F"/>
    <w:multiLevelType w:val="multilevel"/>
    <w:tmpl w:val="228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13AC1"/>
    <w:multiLevelType w:val="multilevel"/>
    <w:tmpl w:val="8EA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A0AC4"/>
    <w:multiLevelType w:val="multilevel"/>
    <w:tmpl w:val="855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B4E15"/>
    <w:multiLevelType w:val="multilevel"/>
    <w:tmpl w:val="A10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73081"/>
    <w:multiLevelType w:val="multilevel"/>
    <w:tmpl w:val="0C9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C25A7"/>
    <w:multiLevelType w:val="multilevel"/>
    <w:tmpl w:val="67C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DC62113"/>
    <w:multiLevelType w:val="multilevel"/>
    <w:tmpl w:val="370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D1AD7"/>
    <w:multiLevelType w:val="multilevel"/>
    <w:tmpl w:val="B17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A4E88"/>
    <w:multiLevelType w:val="multilevel"/>
    <w:tmpl w:val="E9B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8772B"/>
    <w:multiLevelType w:val="multilevel"/>
    <w:tmpl w:val="1E4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55DF4"/>
    <w:multiLevelType w:val="multilevel"/>
    <w:tmpl w:val="453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A03C4"/>
    <w:multiLevelType w:val="multilevel"/>
    <w:tmpl w:val="265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50646"/>
    <w:multiLevelType w:val="multilevel"/>
    <w:tmpl w:val="CB1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F6C95"/>
    <w:multiLevelType w:val="multilevel"/>
    <w:tmpl w:val="ACD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63127"/>
    <w:multiLevelType w:val="multilevel"/>
    <w:tmpl w:val="B96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F5C60"/>
    <w:multiLevelType w:val="multilevel"/>
    <w:tmpl w:val="1CD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97017"/>
    <w:multiLevelType w:val="multilevel"/>
    <w:tmpl w:val="E2D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F3B6B"/>
    <w:multiLevelType w:val="multilevel"/>
    <w:tmpl w:val="49B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C22CE"/>
    <w:multiLevelType w:val="multilevel"/>
    <w:tmpl w:val="C91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E57C4"/>
    <w:multiLevelType w:val="multilevel"/>
    <w:tmpl w:val="90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77EFA"/>
    <w:multiLevelType w:val="multilevel"/>
    <w:tmpl w:val="3B8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A279C"/>
    <w:multiLevelType w:val="multilevel"/>
    <w:tmpl w:val="A98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27348">
    <w:abstractNumId w:val="19"/>
  </w:num>
  <w:num w:numId="2" w16cid:durableId="593442400">
    <w:abstractNumId w:val="7"/>
  </w:num>
  <w:num w:numId="3" w16cid:durableId="1457870398">
    <w:abstractNumId w:val="6"/>
  </w:num>
  <w:num w:numId="4" w16cid:durableId="18679869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8968781">
    <w:abstractNumId w:val="8"/>
  </w:num>
  <w:num w:numId="6" w16cid:durableId="501243602">
    <w:abstractNumId w:val="20"/>
  </w:num>
  <w:num w:numId="7" w16cid:durableId="612173447">
    <w:abstractNumId w:val="5"/>
  </w:num>
  <w:num w:numId="8" w16cid:durableId="1759059889">
    <w:abstractNumId w:val="4"/>
  </w:num>
  <w:num w:numId="9" w16cid:durableId="998458854">
    <w:abstractNumId w:val="3"/>
  </w:num>
  <w:num w:numId="10" w16cid:durableId="160238974">
    <w:abstractNumId w:val="2"/>
  </w:num>
  <w:num w:numId="11" w16cid:durableId="931814958">
    <w:abstractNumId w:val="1"/>
  </w:num>
  <w:num w:numId="12" w16cid:durableId="1442140657">
    <w:abstractNumId w:val="0"/>
  </w:num>
  <w:num w:numId="13" w16cid:durableId="237330976">
    <w:abstractNumId w:val="26"/>
  </w:num>
  <w:num w:numId="14" w16cid:durableId="2078625456">
    <w:abstractNumId w:val="10"/>
  </w:num>
  <w:num w:numId="15" w16cid:durableId="2039890644">
    <w:abstractNumId w:val="18"/>
  </w:num>
  <w:num w:numId="16" w16cid:durableId="1213352158">
    <w:abstractNumId w:val="9"/>
  </w:num>
  <w:num w:numId="17" w16cid:durableId="1728720747">
    <w:abstractNumId w:val="16"/>
  </w:num>
  <w:num w:numId="18" w16cid:durableId="151650685">
    <w:abstractNumId w:val="27"/>
  </w:num>
  <w:num w:numId="19" w16cid:durableId="955335517">
    <w:abstractNumId w:val="28"/>
  </w:num>
  <w:num w:numId="20" w16cid:durableId="278536250">
    <w:abstractNumId w:val="33"/>
  </w:num>
  <w:num w:numId="21" w16cid:durableId="559053997">
    <w:abstractNumId w:val="30"/>
  </w:num>
  <w:num w:numId="22" w16cid:durableId="2032409231">
    <w:abstractNumId w:val="14"/>
  </w:num>
  <w:num w:numId="23" w16cid:durableId="1291788116">
    <w:abstractNumId w:val="15"/>
  </w:num>
  <w:num w:numId="24" w16cid:durableId="1807505228">
    <w:abstractNumId w:val="36"/>
  </w:num>
  <w:num w:numId="25" w16cid:durableId="767694722">
    <w:abstractNumId w:val="23"/>
  </w:num>
  <w:num w:numId="26" w16cid:durableId="1952201937">
    <w:abstractNumId w:val="22"/>
  </w:num>
  <w:num w:numId="27" w16cid:durableId="2096824364">
    <w:abstractNumId w:val="12"/>
  </w:num>
  <w:num w:numId="28" w16cid:durableId="553006737">
    <w:abstractNumId w:val="24"/>
  </w:num>
  <w:num w:numId="29" w16cid:durableId="301347136">
    <w:abstractNumId w:val="13"/>
  </w:num>
  <w:num w:numId="30" w16cid:durableId="370114427">
    <w:abstractNumId w:val="11"/>
  </w:num>
  <w:num w:numId="31" w16cid:durableId="838807708">
    <w:abstractNumId w:val="29"/>
  </w:num>
  <w:num w:numId="32" w16cid:durableId="1775976266">
    <w:abstractNumId w:val="21"/>
  </w:num>
  <w:num w:numId="33" w16cid:durableId="1341002495">
    <w:abstractNumId w:val="17"/>
  </w:num>
  <w:num w:numId="34" w16cid:durableId="47804859">
    <w:abstractNumId w:val="32"/>
  </w:num>
  <w:num w:numId="35" w16cid:durableId="172034954">
    <w:abstractNumId w:val="31"/>
  </w:num>
  <w:num w:numId="36" w16cid:durableId="916984653">
    <w:abstractNumId w:val="25"/>
  </w:num>
  <w:num w:numId="37" w16cid:durableId="1408723207">
    <w:abstractNumId w:val="34"/>
  </w:num>
  <w:num w:numId="38" w16cid:durableId="3383904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9C"/>
    <w:rsid w:val="00011A34"/>
    <w:rsid w:val="00025E77"/>
    <w:rsid w:val="00027312"/>
    <w:rsid w:val="00061AE7"/>
    <w:rsid w:val="000645F2"/>
    <w:rsid w:val="00067AE4"/>
    <w:rsid w:val="00082F03"/>
    <w:rsid w:val="000835A0"/>
    <w:rsid w:val="000934A2"/>
    <w:rsid w:val="00144D98"/>
    <w:rsid w:val="00164024"/>
    <w:rsid w:val="0017146F"/>
    <w:rsid w:val="001B0955"/>
    <w:rsid w:val="00227784"/>
    <w:rsid w:val="0023705D"/>
    <w:rsid w:val="00250A31"/>
    <w:rsid w:val="00251C13"/>
    <w:rsid w:val="0028518F"/>
    <w:rsid w:val="002922D0"/>
    <w:rsid w:val="00307452"/>
    <w:rsid w:val="00326FCC"/>
    <w:rsid w:val="00340B03"/>
    <w:rsid w:val="00380AE7"/>
    <w:rsid w:val="003A6943"/>
    <w:rsid w:val="003D24C5"/>
    <w:rsid w:val="00410BA2"/>
    <w:rsid w:val="00434074"/>
    <w:rsid w:val="00463C3B"/>
    <w:rsid w:val="004937AE"/>
    <w:rsid w:val="004E2970"/>
    <w:rsid w:val="005026DD"/>
    <w:rsid w:val="00513EFC"/>
    <w:rsid w:val="0052113B"/>
    <w:rsid w:val="005311CA"/>
    <w:rsid w:val="00536427"/>
    <w:rsid w:val="005647F6"/>
    <w:rsid w:val="00564951"/>
    <w:rsid w:val="00573BF9"/>
    <w:rsid w:val="005A4A49"/>
    <w:rsid w:val="005B13C9"/>
    <w:rsid w:val="005B1D68"/>
    <w:rsid w:val="005C71B0"/>
    <w:rsid w:val="00611B37"/>
    <w:rsid w:val="006252B4"/>
    <w:rsid w:val="00646BA2"/>
    <w:rsid w:val="00675EA0"/>
    <w:rsid w:val="006923BD"/>
    <w:rsid w:val="006C08A0"/>
    <w:rsid w:val="006C47D8"/>
    <w:rsid w:val="006D2D08"/>
    <w:rsid w:val="006D3967"/>
    <w:rsid w:val="006F26A2"/>
    <w:rsid w:val="0070237E"/>
    <w:rsid w:val="00713E0C"/>
    <w:rsid w:val="00725803"/>
    <w:rsid w:val="00725CB5"/>
    <w:rsid w:val="007307A3"/>
    <w:rsid w:val="00752315"/>
    <w:rsid w:val="007C211F"/>
    <w:rsid w:val="007C26CB"/>
    <w:rsid w:val="007F3012"/>
    <w:rsid w:val="00857E6B"/>
    <w:rsid w:val="00864844"/>
    <w:rsid w:val="0089619C"/>
    <w:rsid w:val="008968C4"/>
    <w:rsid w:val="008D31BD"/>
    <w:rsid w:val="008D7C1C"/>
    <w:rsid w:val="0092291B"/>
    <w:rsid w:val="00932D92"/>
    <w:rsid w:val="0095272C"/>
    <w:rsid w:val="00972024"/>
    <w:rsid w:val="009F04D2"/>
    <w:rsid w:val="009F2BA7"/>
    <w:rsid w:val="009F6DA0"/>
    <w:rsid w:val="00A01182"/>
    <w:rsid w:val="00A06309"/>
    <w:rsid w:val="00A4065A"/>
    <w:rsid w:val="00AD13CB"/>
    <w:rsid w:val="00AD3FD8"/>
    <w:rsid w:val="00B370A8"/>
    <w:rsid w:val="00B862A9"/>
    <w:rsid w:val="00BC7376"/>
    <w:rsid w:val="00BD49B5"/>
    <w:rsid w:val="00BD669A"/>
    <w:rsid w:val="00C0078B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DC6B2F"/>
    <w:rsid w:val="00E03F71"/>
    <w:rsid w:val="00E154B5"/>
    <w:rsid w:val="00E232F0"/>
    <w:rsid w:val="00E52791"/>
    <w:rsid w:val="00E579B5"/>
    <w:rsid w:val="00E83195"/>
    <w:rsid w:val="00E9655E"/>
    <w:rsid w:val="00F00A4F"/>
    <w:rsid w:val="00F33CD8"/>
    <w:rsid w:val="00F439C9"/>
    <w:rsid w:val="00FD1DE2"/>
    <w:rsid w:val="00FD55FF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EBE2F"/>
  <w15:chartTrackingRefBased/>
  <w15:docId w15:val="{C5F25463-ED9B-49F1-AEB4-7057EA40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youssab-ayman-5ab9801a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K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14220B-2F40-4A1D-B67B-7C0651DB1E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6E67D0-8DD9-4227-ABD5-3EDE099DC03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47544F3-5101-4908-B5EB-8049B00F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87D6183-2B8B-4E72-8AEF-0A887D3C6B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resume.dotx</Template>
  <TotalTime>43</TotalTime>
  <Pages>4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kerols ayman</cp:lastModifiedBy>
  <cp:revision>9</cp:revision>
  <cp:lastPrinted>2025-05-11T19:28:00Z</cp:lastPrinted>
  <dcterms:created xsi:type="dcterms:W3CDTF">2025-03-15T16:59:00Z</dcterms:created>
  <dcterms:modified xsi:type="dcterms:W3CDTF">2025-05-11T19:35:00Z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